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396CCDD3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CF1C3EA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F876985" wp14:editId="337AB926">
                      <wp:extent cx="1606550" cy="1701800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550" cy="170180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813FA0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F876985" id="Oval 3" o:spid="_x0000_s1026" style="width:126.5pt;height:1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" stroked="f" strokeweight="1pt">
                      <v:fill r:id="rId11" o:title="" recolor="t" rotate="t" type="frame"/>
                      <v:stroke joinstyle="miter"/>
                      <v:textbox>
                        <w:txbxContent>
                          <w:p w14:paraId="72813FA0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1F59856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5E1FB27" w14:textId="65CE749B" w:rsidR="003D1B71" w:rsidRPr="00310F17" w:rsidRDefault="00D7074E" w:rsidP="00310F17">
            <w:pPr>
              <w:pStyle w:val="Title"/>
            </w:pPr>
            <w:r>
              <w:t>AKHIL KUMAR</w:t>
            </w:r>
            <w:r w:rsidR="003D1B71" w:rsidRPr="00310F17">
              <w:br/>
            </w:r>
          </w:p>
        </w:tc>
      </w:tr>
      <w:tr w:rsidR="003D1B71" w14:paraId="5A56DFB9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E20FC82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283CD6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56CFCBB" w14:textId="6DAD063C" w:rsidR="003D1B71" w:rsidRDefault="00D7074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CERTIFICATE AND PROJECTS</w:t>
            </w:r>
          </w:p>
          <w:p w14:paraId="21D515F9" w14:textId="36DE9023" w:rsidR="00D7074E" w:rsidRDefault="004C5776" w:rsidP="00D7074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Machine Learning certified from Internshala</w:t>
            </w:r>
          </w:p>
          <w:p w14:paraId="67AEC593" w14:textId="14D1CD73" w:rsidR="004C5776" w:rsidRPr="00870F86" w:rsidRDefault="004C5776" w:rsidP="00D7074E">
            <w:pPr>
              <w:pStyle w:val="ListParagraph"/>
              <w:numPr>
                <w:ilvl w:val="0"/>
                <w:numId w:val="6"/>
              </w:numPr>
            </w:pPr>
            <w:r w:rsidRPr="00870F86">
              <w:t xml:space="preserve">Hands-on practice on different machine learning models </w:t>
            </w:r>
          </w:p>
          <w:p w14:paraId="383FAF75" w14:textId="6EC8DEF8" w:rsidR="008B056A" w:rsidRDefault="00C40BF0" w:rsidP="008B056A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Advanced Forex Analysis Certified </w:t>
            </w:r>
            <w:r w:rsidR="00EF7A50">
              <w:rPr>
                <w:b/>
                <w:bCs/>
                <w:u w:val="single"/>
              </w:rPr>
              <w:t>from</w:t>
            </w:r>
            <w:r>
              <w:rPr>
                <w:b/>
                <w:bCs/>
                <w:u w:val="single"/>
              </w:rPr>
              <w:t xml:space="preserve"> Udemy</w:t>
            </w:r>
          </w:p>
          <w:p w14:paraId="46038DF3" w14:textId="31DC39C5" w:rsidR="00C40BF0" w:rsidRDefault="00EF7A50" w:rsidP="00C40BF0">
            <w:pPr>
              <w:pStyle w:val="ListParagraph"/>
              <w:numPr>
                <w:ilvl w:val="0"/>
                <w:numId w:val="5"/>
              </w:numPr>
            </w:pPr>
            <w:r w:rsidRPr="00EF7A50">
              <w:t>Knowledge about how market</w:t>
            </w:r>
            <w:r>
              <w:t xml:space="preserve"> works and price prediction.</w:t>
            </w:r>
          </w:p>
          <w:p w14:paraId="68A10292" w14:textId="3DBF6E3C" w:rsidR="00EF7A50" w:rsidRDefault="00EF7A50" w:rsidP="00EF7A50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Fiverr/Freelance</w:t>
            </w:r>
          </w:p>
          <w:p w14:paraId="73F4D4D3" w14:textId="3352060A" w:rsidR="00EF7A50" w:rsidRPr="00EF7A50" w:rsidRDefault="00EF7A50" w:rsidP="00EF7A50">
            <w:pPr>
              <w:pStyle w:val="ListParagraph"/>
              <w:numPr>
                <w:ilvl w:val="0"/>
                <w:numId w:val="5"/>
              </w:numPr>
              <w:rPr>
                <w:b/>
                <w:bCs/>
                <w:u w:val="single"/>
              </w:rPr>
            </w:pPr>
            <w:r>
              <w:t>Data cleaning and Data visualization.</w:t>
            </w:r>
          </w:p>
          <w:p w14:paraId="6CBE812D" w14:textId="0B534967" w:rsidR="00EF7A50" w:rsidRDefault="00B25F48" w:rsidP="00EF7A50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HackerRank (Programmer)</w:t>
            </w:r>
          </w:p>
          <w:p w14:paraId="2852C8C1" w14:textId="28067C4E" w:rsidR="00B25F48" w:rsidRPr="00B25F48" w:rsidRDefault="00B25F48" w:rsidP="00EF7A50">
            <w:r>
              <w:t>2020-Present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FB94ED403B74D38A1397951CD25F250"/>
              </w:placeholder>
              <w:temporary/>
              <w:showingPlcHdr/>
              <w15:appearance w15:val="hidden"/>
            </w:sdtPr>
            <w:sdtEndPr/>
            <w:sdtContent>
              <w:p w14:paraId="1387CF6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5C2C3CA4" w14:textId="18759E8F" w:rsidR="003D1B71" w:rsidRDefault="00CC2CAA" w:rsidP="00353B60">
            <w:pPr>
              <w:pStyle w:val="SchoolName"/>
              <w:rPr>
                <w:u w:val="single"/>
              </w:rPr>
            </w:pPr>
            <w:r w:rsidRPr="00CC2CAA">
              <w:rPr>
                <w:u w:val="single"/>
              </w:rPr>
              <w:t>CHANDIGARH UNIVERSITY, MOHALI, PUNJAB</w:t>
            </w:r>
          </w:p>
          <w:p w14:paraId="73508387" w14:textId="5074A4A6" w:rsidR="00CC2CAA" w:rsidRDefault="00CC2CAA" w:rsidP="00177EB5">
            <w:pPr>
              <w:pStyle w:val="SchoolName"/>
              <w:rPr>
                <w:b w:val="0"/>
                <w:bCs/>
              </w:rPr>
            </w:pPr>
            <w:r w:rsidRPr="00CC2CAA">
              <w:rPr>
                <w:b w:val="0"/>
                <w:bCs/>
              </w:rPr>
              <w:t>Bachelors in Computer Science Engineering with Specialization in</w:t>
            </w:r>
            <w:r>
              <w:rPr>
                <w:b w:val="0"/>
                <w:bCs/>
              </w:rPr>
              <w:t xml:space="preserve"> </w:t>
            </w:r>
            <w:r w:rsidRPr="00CC2CAA">
              <w:rPr>
                <w:b w:val="0"/>
                <w:bCs/>
              </w:rPr>
              <w:t>Artificial Intelligence and Machine Learning</w:t>
            </w:r>
            <w:r>
              <w:rPr>
                <w:b w:val="0"/>
                <w:bCs/>
              </w:rPr>
              <w:t>.</w:t>
            </w:r>
          </w:p>
          <w:p w14:paraId="5E0553E6" w14:textId="4C770BDE" w:rsidR="00CC2CAA" w:rsidRDefault="00CC2CAA" w:rsidP="00CC2CAA">
            <w:pPr>
              <w:pStyle w:val="SchoolName"/>
              <w:ind w:left="72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Session 2020-2024 |   CGPA: </w:t>
            </w:r>
            <w:r w:rsidR="00AD3CED">
              <w:rPr>
                <w:b w:val="0"/>
                <w:bCs/>
              </w:rPr>
              <w:t>6.5</w:t>
            </w:r>
          </w:p>
          <w:p w14:paraId="4709E147" w14:textId="77777777" w:rsidR="00142549" w:rsidRDefault="00142549" w:rsidP="00CC2CAA">
            <w:pPr>
              <w:pStyle w:val="SchoolName"/>
              <w:ind w:left="720"/>
              <w:rPr>
                <w:b w:val="0"/>
                <w:bCs/>
              </w:rPr>
            </w:pPr>
          </w:p>
          <w:p w14:paraId="675C46E2" w14:textId="166D14CD" w:rsidR="00CC2CAA" w:rsidRDefault="00CC2CAA" w:rsidP="00CC2CAA">
            <w:pPr>
              <w:pStyle w:val="SchoolName"/>
              <w:rPr>
                <w:u w:val="single"/>
              </w:rPr>
            </w:pPr>
            <w:r>
              <w:rPr>
                <w:u w:val="single"/>
              </w:rPr>
              <w:t>DAV PUBLIC SCHOOL PUNDRI</w:t>
            </w:r>
            <w:r w:rsidR="00177EB5">
              <w:rPr>
                <w:u w:val="single"/>
              </w:rPr>
              <w:t>,KAITHAL</w:t>
            </w:r>
          </w:p>
          <w:p w14:paraId="71C3B50A" w14:textId="0C071C1D" w:rsidR="00177EB5" w:rsidRDefault="00177EB5" w:rsidP="00177EB5">
            <w:pPr>
              <w:pStyle w:val="SchoolName"/>
              <w:rPr>
                <w:b w:val="0"/>
                <w:bCs/>
              </w:rPr>
            </w:pPr>
            <w:r>
              <w:rPr>
                <w:b w:val="0"/>
                <w:bCs/>
              </w:rPr>
              <w:t>Intermediate (CBSE)</w:t>
            </w:r>
          </w:p>
          <w:p w14:paraId="07CE413B" w14:textId="56D4D664" w:rsidR="00177EB5" w:rsidRDefault="00177EB5" w:rsidP="00177EB5">
            <w:pPr>
              <w:pStyle w:val="SchoolNam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Session 2019-2020 | Score: </w:t>
            </w:r>
            <w:r w:rsidR="00AD3CED">
              <w:rPr>
                <w:b w:val="0"/>
                <w:bCs/>
              </w:rPr>
              <w:t>77</w:t>
            </w:r>
            <w:r>
              <w:rPr>
                <w:b w:val="0"/>
                <w:bCs/>
              </w:rPr>
              <w:t>%</w:t>
            </w:r>
          </w:p>
          <w:p w14:paraId="5F11B66B" w14:textId="77777777" w:rsidR="00142549" w:rsidRDefault="00142549" w:rsidP="00177EB5">
            <w:pPr>
              <w:pStyle w:val="SchoolName"/>
              <w:rPr>
                <w:b w:val="0"/>
                <w:bCs/>
              </w:rPr>
            </w:pPr>
          </w:p>
          <w:p w14:paraId="6FB4E153" w14:textId="0A8584D4" w:rsidR="00177EB5" w:rsidRDefault="00177EB5" w:rsidP="00177EB5">
            <w:pPr>
              <w:pStyle w:val="SchoolName"/>
              <w:rPr>
                <w:u w:val="single"/>
              </w:rPr>
            </w:pPr>
            <w:r>
              <w:rPr>
                <w:u w:val="single"/>
              </w:rPr>
              <w:t>DAV PUBLIC SCHOOL PUNDRI, KAITHAL</w:t>
            </w:r>
          </w:p>
          <w:p w14:paraId="3F45745C" w14:textId="6CF6F707" w:rsidR="00177EB5" w:rsidRDefault="00177EB5" w:rsidP="00177EB5">
            <w:pPr>
              <w:pStyle w:val="SchoolName"/>
              <w:rPr>
                <w:b w:val="0"/>
                <w:bCs/>
              </w:rPr>
            </w:pPr>
            <w:r>
              <w:rPr>
                <w:b w:val="0"/>
                <w:bCs/>
              </w:rPr>
              <w:t>Matr</w:t>
            </w:r>
            <w:r w:rsidR="00142549">
              <w:rPr>
                <w:b w:val="0"/>
                <w:bCs/>
              </w:rPr>
              <w:t>i</w:t>
            </w:r>
            <w:r>
              <w:rPr>
                <w:b w:val="0"/>
                <w:bCs/>
              </w:rPr>
              <w:t>cu</w:t>
            </w:r>
            <w:r w:rsidR="00142549">
              <w:rPr>
                <w:b w:val="0"/>
                <w:bCs/>
              </w:rPr>
              <w:t>lation (CBSE)</w:t>
            </w:r>
          </w:p>
          <w:p w14:paraId="596FB251" w14:textId="4FF9A8C8" w:rsidR="00142549" w:rsidRPr="00177EB5" w:rsidRDefault="00142549" w:rsidP="00177EB5">
            <w:pPr>
              <w:pStyle w:val="SchoolName"/>
              <w:rPr>
                <w:b w:val="0"/>
                <w:bCs/>
              </w:rPr>
            </w:pPr>
            <w:r>
              <w:rPr>
                <w:b w:val="0"/>
                <w:bCs/>
              </w:rPr>
              <w:t>Session 2018-2019 | Score: 85.2%</w:t>
            </w:r>
          </w:p>
          <w:p w14:paraId="113E231C" w14:textId="77777777" w:rsidR="00CC2CAA" w:rsidRPr="00CC2CAA" w:rsidRDefault="00CC2CAA" w:rsidP="00CC2CAA">
            <w:pPr>
              <w:pStyle w:val="SchoolName"/>
              <w:ind w:left="720"/>
              <w:rPr>
                <w:b w:val="0"/>
                <w:bCs/>
              </w:rPr>
            </w:pPr>
          </w:p>
          <w:p w14:paraId="5437A985" w14:textId="04F5D515" w:rsidR="003D1B71" w:rsidRPr="00E572D6" w:rsidRDefault="00E16116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SUMMARY</w:t>
            </w:r>
          </w:p>
          <w:p w14:paraId="766F3CBD" w14:textId="3A31AF34" w:rsidR="003D1B71" w:rsidRPr="00E16116" w:rsidRDefault="00E16116" w:rsidP="00AC6C7E">
            <w:pPr>
              <w:rPr>
                <w:rFonts w:cstheme="minorHAnsi"/>
                <w:i/>
                <w:iCs/>
                <w:sz w:val="24"/>
                <w:szCs w:val="24"/>
              </w:rPr>
            </w:pPr>
            <w:r w:rsidRPr="00E16116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Energetic and passionate </w:t>
            </w:r>
            <w:r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>AI and Machine learning</w:t>
            </w:r>
            <w:r w:rsidRPr="00E16116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AD3CED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>student</w:t>
            </w:r>
            <w:r w:rsidRPr="00E16116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from </w:t>
            </w:r>
            <w:r w:rsidR="00C15EEA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>Chandigarh</w:t>
            </w:r>
            <w:r w:rsidRPr="00E16116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University.</w:t>
            </w:r>
            <w:r w:rsidR="00D6053F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Fluent in speaking and writing Hind</w:t>
            </w:r>
            <w:r w:rsidR="001D3F93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>i</w:t>
            </w:r>
            <w:r w:rsidR="00D6053F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and English.</w:t>
            </w:r>
            <w:r w:rsidRPr="00E16116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Looking to leverage the knowledge and skills gained from the university in career in </w:t>
            </w:r>
            <w:r w:rsidR="00C15EEA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>AI</w:t>
            </w:r>
            <w:r w:rsidR="00870F86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 xml:space="preserve"> and Machine learning</w:t>
            </w:r>
            <w:r w:rsidR="00D6053F">
              <w:rPr>
                <w:rFonts w:cstheme="minorHAnsi"/>
                <w:i/>
                <w:iCs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  <w:p w14:paraId="722D32FE" w14:textId="77777777" w:rsidR="00AD3CED" w:rsidRDefault="00AD3CED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247A0E4E" w14:textId="1F1B3782" w:rsidR="003D1B71" w:rsidRPr="00E572D6" w:rsidRDefault="00D6053F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lastRenderedPageBreak/>
              <w:t>TECHNICAL SKILLS</w:t>
            </w:r>
          </w:p>
          <w:p w14:paraId="798392AF" w14:textId="41FC4500" w:rsidR="003D1B71" w:rsidRPr="00740017" w:rsidRDefault="00D6053F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PYTHON | SQL |C++ |</w:t>
            </w:r>
            <w:r w:rsidR="0070454B">
              <w:rPr>
                <w:rFonts w:ascii="Calibri" w:hAnsi="Calibri" w:cs="Calibri"/>
              </w:rPr>
              <w:t xml:space="preserve"> </w:t>
            </w:r>
            <w:r w:rsidR="004C5776">
              <w:rPr>
                <w:rFonts w:ascii="Calibri" w:hAnsi="Calibri" w:cs="Calibri"/>
              </w:rPr>
              <w:t>Machine learning | Data science</w:t>
            </w:r>
          </w:p>
          <w:p w14:paraId="479F474C" w14:textId="3D30505C" w:rsidR="003D1B71" w:rsidRPr="00E572D6" w:rsidRDefault="0070454B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INTERPERSONAL SKILLS</w:t>
            </w:r>
          </w:p>
          <w:p w14:paraId="3A93B1F9" w14:textId="77777777" w:rsidR="003D1B71" w:rsidRDefault="0070454B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Verbal Communication | </w:t>
            </w:r>
            <w:r w:rsidR="00CC4D0E">
              <w:rPr>
                <w:rFonts w:ascii="Calibri" w:hAnsi="Calibri" w:cs="Calibri"/>
              </w:rPr>
              <w:t>Conflict Management | Problem solving |</w:t>
            </w:r>
          </w:p>
          <w:p w14:paraId="5817DAE6" w14:textId="77777777" w:rsidR="00CC4D0E" w:rsidRDefault="00CC4D0E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Patience | Active listening | Negotiation | Team Leadership</w:t>
            </w:r>
          </w:p>
          <w:p w14:paraId="6FD5F627" w14:textId="0E068917" w:rsidR="00CC4D0E" w:rsidRDefault="00CC4D0E" w:rsidP="00AC6C7E">
            <w:pPr>
              <w:rPr>
                <w:rFonts w:ascii="Calibri" w:hAnsi="Calibri" w:cs="Calibri"/>
              </w:rPr>
            </w:pPr>
          </w:p>
          <w:p w14:paraId="2BC5E1FE" w14:textId="6D19B61A" w:rsidR="00CC4D0E" w:rsidRPr="005E287D" w:rsidRDefault="005E287D" w:rsidP="00AC6C7E">
            <w:pPr>
              <w:rPr>
                <w:rFonts w:ascii="Calibri" w:hAnsi="Calibri" w:cs="Calibri"/>
                <w:b/>
                <w:color w:val="0072C7" w:themeColor="accent2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5E287D">
              <w:rPr>
                <w:rFonts w:ascii="Calibri" w:hAnsi="Calibri" w:cs="Calibri"/>
                <w:b/>
                <w:color w:val="0072C7" w:themeColor="accent2"/>
                <w:sz w:val="24"/>
                <w:szCs w:val="24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INTERESTS AND HOBBIES</w:t>
            </w:r>
          </w:p>
          <w:p w14:paraId="0E6BF81D" w14:textId="77777777" w:rsidR="005E287D" w:rsidRPr="005E287D" w:rsidRDefault="005E287D" w:rsidP="005E287D">
            <w:pPr>
              <w:pStyle w:val="Information"/>
            </w:pPr>
          </w:p>
          <w:p w14:paraId="090215E8" w14:textId="7378582D" w:rsidR="00CC4D0E" w:rsidRDefault="005E287D" w:rsidP="00CC4D0E">
            <w:pPr>
              <w:pStyle w:val="Information"/>
              <w:rPr>
                <w:sz w:val="22"/>
                <w:szCs w:val="22"/>
              </w:rPr>
            </w:pPr>
            <w:r w:rsidRPr="005E287D">
              <w:rPr>
                <w:sz w:val="22"/>
                <w:szCs w:val="22"/>
              </w:rPr>
              <w:t>Reading</w:t>
            </w:r>
            <w:r>
              <w:rPr>
                <w:sz w:val="22"/>
                <w:szCs w:val="22"/>
              </w:rPr>
              <w:t xml:space="preserve"> | Traveling | Cricket | Stocks and Forex</w:t>
            </w:r>
          </w:p>
          <w:p w14:paraId="6ADB9DF9" w14:textId="06483B64" w:rsidR="005E287D" w:rsidRDefault="005E287D" w:rsidP="00CC4D0E">
            <w:pPr>
              <w:pStyle w:val="Information"/>
              <w:rPr>
                <w:sz w:val="22"/>
                <w:szCs w:val="22"/>
              </w:rPr>
            </w:pPr>
          </w:p>
          <w:p w14:paraId="1C1B2E64" w14:textId="0648F61E" w:rsidR="005E287D" w:rsidRDefault="008D2A91" w:rsidP="00CC4D0E">
            <w:pPr>
              <w:pStyle w:val="Information"/>
              <w:rPr>
                <w:b/>
                <w:sz w:val="22"/>
                <w:szCs w:val="22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b/>
                <w:sz w:val="22"/>
                <w:szCs w:val="22"/>
                <w:u w:val="single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OBJECTIVE</w:t>
            </w:r>
          </w:p>
          <w:p w14:paraId="3586C191" w14:textId="77777777" w:rsidR="008D2A91" w:rsidRPr="003E2ECB" w:rsidRDefault="008D2A91" w:rsidP="008D2A91">
            <w:pPr>
              <w:pStyle w:val="Information"/>
              <w:rPr>
                <w:sz w:val="22"/>
                <w:szCs w:val="22"/>
              </w:rPr>
            </w:pPr>
            <w:r w:rsidRPr="003E2ECB">
              <w:rPr>
                <w:sz w:val="22"/>
                <w:szCs w:val="22"/>
              </w:rPr>
              <w:t>To own an EdTech in coming three years called SAARTHI.COM.</w:t>
            </w:r>
          </w:p>
          <w:p w14:paraId="045B2CDA" w14:textId="2E1C1983" w:rsidR="008D2A91" w:rsidRPr="003E2ECB" w:rsidRDefault="008D2A91" w:rsidP="008D2A91">
            <w:pPr>
              <w:pStyle w:val="Information"/>
              <w:rPr>
                <w:sz w:val="22"/>
                <w:szCs w:val="22"/>
              </w:rPr>
            </w:pPr>
            <w:r w:rsidRPr="003E2ECB">
              <w:rPr>
                <w:sz w:val="22"/>
                <w:szCs w:val="22"/>
              </w:rPr>
              <w:t xml:space="preserve">That will provide </w:t>
            </w:r>
            <w:r w:rsidR="003E2ECB" w:rsidRPr="003E2ECB">
              <w:rPr>
                <w:sz w:val="22"/>
                <w:szCs w:val="22"/>
              </w:rPr>
              <w:t>a whole different environment</w:t>
            </w:r>
            <w:r w:rsidRPr="003E2ECB">
              <w:rPr>
                <w:sz w:val="22"/>
                <w:szCs w:val="22"/>
              </w:rPr>
              <w:t xml:space="preserve"> </w:t>
            </w:r>
            <w:r w:rsidR="003E2ECB" w:rsidRPr="003E2ECB">
              <w:rPr>
                <w:sz w:val="22"/>
                <w:szCs w:val="22"/>
              </w:rPr>
              <w:t>to evolve and will show path like a personal career counselor.</w:t>
            </w:r>
          </w:p>
          <w:p w14:paraId="447F1509" w14:textId="26358FAF" w:rsidR="00CC4D0E" w:rsidRPr="0056708E" w:rsidRDefault="00CC4D0E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6078454B" w14:textId="77777777" w:rsidTr="003D1B71">
        <w:trPr>
          <w:trHeight w:val="1164"/>
        </w:trPr>
        <w:tc>
          <w:tcPr>
            <w:tcW w:w="720" w:type="dxa"/>
          </w:tcPr>
          <w:p w14:paraId="51D193C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01FDFE9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1DDCF9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7123D5" w14:textId="77777777" w:rsidR="003D1B71" w:rsidRPr="00590471" w:rsidRDefault="003D1B71" w:rsidP="00222466"/>
        </w:tc>
      </w:tr>
      <w:tr w:rsidR="003D1B71" w14:paraId="1D64678D" w14:textId="77777777" w:rsidTr="003D1B71">
        <w:trPr>
          <w:trHeight w:val="543"/>
        </w:trPr>
        <w:tc>
          <w:tcPr>
            <w:tcW w:w="720" w:type="dxa"/>
          </w:tcPr>
          <w:p w14:paraId="010740D1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E4E3AFD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EFFDD7" wp14:editId="44E9EFC8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7DF47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523A272" w14:textId="1B2BF24F" w:rsidR="003D1B71" w:rsidRPr="00380FD1" w:rsidRDefault="00EE566C" w:rsidP="00380FD1">
            <w:pPr>
              <w:pStyle w:val="Information"/>
            </w:pPr>
            <w:r>
              <w:t>H.NO. 601 V.P.O. DEEG TEH. PUNDRI DIST. KAITHAL, HARYANA</w:t>
            </w:r>
          </w:p>
        </w:tc>
        <w:tc>
          <w:tcPr>
            <w:tcW w:w="423" w:type="dxa"/>
            <w:vMerge/>
          </w:tcPr>
          <w:p w14:paraId="031BBE8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A6986C7" w14:textId="77777777" w:rsidR="003D1B71" w:rsidRDefault="003D1B71" w:rsidP="005801E5">
            <w:pPr>
              <w:pStyle w:val="Heading1"/>
            </w:pPr>
          </w:p>
        </w:tc>
      </w:tr>
      <w:tr w:rsidR="003D1B71" w14:paraId="3CF36D04" w14:textId="77777777" w:rsidTr="003D1B71">
        <w:trPr>
          <w:trHeight w:val="183"/>
        </w:trPr>
        <w:tc>
          <w:tcPr>
            <w:tcW w:w="720" w:type="dxa"/>
          </w:tcPr>
          <w:p w14:paraId="2FE53BE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836EE4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E609EF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BC057C2" w14:textId="77777777" w:rsidR="003D1B71" w:rsidRDefault="003D1B71" w:rsidP="005801E5">
            <w:pPr>
              <w:pStyle w:val="Heading1"/>
            </w:pPr>
          </w:p>
        </w:tc>
      </w:tr>
      <w:tr w:rsidR="003D1B71" w14:paraId="152E9905" w14:textId="77777777" w:rsidTr="003D1B71">
        <w:trPr>
          <w:trHeight w:val="624"/>
        </w:trPr>
        <w:tc>
          <w:tcPr>
            <w:tcW w:w="720" w:type="dxa"/>
          </w:tcPr>
          <w:p w14:paraId="61AA0D7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3D468D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A09ADB" wp14:editId="75619D2B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A087D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6C73104" w14:textId="64B86BF7" w:rsidR="003D1B71" w:rsidRPr="00380FD1" w:rsidRDefault="00EE566C" w:rsidP="00380FD1">
            <w:pPr>
              <w:pStyle w:val="Information"/>
            </w:pPr>
            <w:r>
              <w:t>+91 9896588348</w:t>
            </w:r>
          </w:p>
        </w:tc>
        <w:tc>
          <w:tcPr>
            <w:tcW w:w="423" w:type="dxa"/>
            <w:vMerge/>
          </w:tcPr>
          <w:p w14:paraId="72B0144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807FAD5" w14:textId="77777777" w:rsidR="003D1B71" w:rsidRDefault="003D1B71" w:rsidP="005801E5">
            <w:pPr>
              <w:pStyle w:val="Heading1"/>
            </w:pPr>
          </w:p>
        </w:tc>
      </w:tr>
      <w:tr w:rsidR="003D1B71" w14:paraId="7A31599A" w14:textId="77777777" w:rsidTr="003D1B71">
        <w:trPr>
          <w:trHeight w:val="183"/>
        </w:trPr>
        <w:tc>
          <w:tcPr>
            <w:tcW w:w="720" w:type="dxa"/>
          </w:tcPr>
          <w:p w14:paraId="37B10DE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E6F8D3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889749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497C47" w14:textId="77777777" w:rsidR="003D1B71" w:rsidRDefault="003D1B71" w:rsidP="005801E5">
            <w:pPr>
              <w:pStyle w:val="Heading1"/>
            </w:pPr>
          </w:p>
        </w:tc>
      </w:tr>
      <w:tr w:rsidR="003D1B71" w14:paraId="4B52CD6D" w14:textId="77777777" w:rsidTr="003D1B71">
        <w:trPr>
          <w:trHeight w:val="633"/>
        </w:trPr>
        <w:tc>
          <w:tcPr>
            <w:tcW w:w="720" w:type="dxa"/>
          </w:tcPr>
          <w:p w14:paraId="5247506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4E5133B" w14:textId="7F8756F1" w:rsidR="003D1B71" w:rsidRPr="00376291" w:rsidRDefault="00EE566C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61F479A" wp14:editId="790A8FB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F7404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31F89AA" w14:textId="176FCCC2" w:rsidR="003D1B71" w:rsidRPr="0044676A" w:rsidRDefault="00EE566C" w:rsidP="00380FD1">
            <w:pPr>
              <w:pStyle w:val="Information"/>
              <w:rPr>
                <w:sz w:val="16"/>
                <w:szCs w:val="16"/>
              </w:rPr>
            </w:pPr>
            <w:r w:rsidRPr="0044676A">
              <w:rPr>
                <w:sz w:val="16"/>
                <w:szCs w:val="16"/>
              </w:rPr>
              <w:t>akhilkumar3837@gmail.com</w:t>
            </w:r>
          </w:p>
        </w:tc>
        <w:tc>
          <w:tcPr>
            <w:tcW w:w="423" w:type="dxa"/>
            <w:vMerge/>
          </w:tcPr>
          <w:p w14:paraId="5BF1005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7A62128" w14:textId="77777777" w:rsidR="003D1B71" w:rsidRDefault="003D1B71" w:rsidP="005801E5">
            <w:pPr>
              <w:pStyle w:val="Heading1"/>
            </w:pPr>
          </w:p>
        </w:tc>
      </w:tr>
      <w:tr w:rsidR="003D1B71" w14:paraId="18F78DF3" w14:textId="77777777" w:rsidTr="003D1B71">
        <w:trPr>
          <w:trHeight w:val="174"/>
        </w:trPr>
        <w:tc>
          <w:tcPr>
            <w:tcW w:w="720" w:type="dxa"/>
          </w:tcPr>
          <w:p w14:paraId="429FBCE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51E5F0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93168F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948D24" w14:textId="77777777" w:rsidR="003D1B71" w:rsidRDefault="003D1B71" w:rsidP="005801E5">
            <w:pPr>
              <w:pStyle w:val="Heading1"/>
            </w:pPr>
          </w:p>
        </w:tc>
      </w:tr>
      <w:tr w:rsidR="003D1B71" w14:paraId="60BE9E83" w14:textId="77777777" w:rsidTr="003D1B71">
        <w:trPr>
          <w:trHeight w:val="633"/>
        </w:trPr>
        <w:tc>
          <w:tcPr>
            <w:tcW w:w="720" w:type="dxa"/>
          </w:tcPr>
          <w:p w14:paraId="6C0D5E18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7DFAF1C" w14:textId="1BF2F7BD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3CEDDA" wp14:editId="057DBCC2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AEEA21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B4DB0B2" w14:textId="39C5662A" w:rsidR="003D1B71" w:rsidRPr="00380FD1" w:rsidRDefault="0044676A" w:rsidP="00380FD1">
            <w:pPr>
              <w:pStyle w:val="Information"/>
            </w:pPr>
            <w:r>
              <w:t>LinkedIn: AKHIL KUMAR</w:t>
            </w:r>
          </w:p>
        </w:tc>
        <w:tc>
          <w:tcPr>
            <w:tcW w:w="423" w:type="dxa"/>
            <w:vMerge/>
          </w:tcPr>
          <w:p w14:paraId="2E80693E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F523B6E" w14:textId="77777777" w:rsidR="003D1B71" w:rsidRDefault="003D1B71" w:rsidP="005801E5">
            <w:pPr>
              <w:pStyle w:val="Heading1"/>
            </w:pPr>
          </w:p>
        </w:tc>
      </w:tr>
      <w:tr w:rsidR="003D1B71" w14:paraId="52B52599" w14:textId="77777777" w:rsidTr="003D1B71">
        <w:trPr>
          <w:trHeight w:val="2448"/>
        </w:trPr>
        <w:tc>
          <w:tcPr>
            <w:tcW w:w="720" w:type="dxa"/>
          </w:tcPr>
          <w:p w14:paraId="0BD3E03C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A4E0CB3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F4A23FD" w14:textId="77777777" w:rsidR="003D1B71" w:rsidRDefault="003D1B71" w:rsidP="00222466"/>
        </w:tc>
        <w:tc>
          <w:tcPr>
            <w:tcW w:w="6607" w:type="dxa"/>
            <w:vMerge/>
          </w:tcPr>
          <w:p w14:paraId="5A538F81" w14:textId="77777777" w:rsidR="003D1B71" w:rsidRDefault="003D1B71" w:rsidP="00222466"/>
        </w:tc>
      </w:tr>
    </w:tbl>
    <w:p w14:paraId="0A704157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697F1" w14:textId="77777777" w:rsidR="00005F3D" w:rsidRDefault="00005F3D" w:rsidP="00590471">
      <w:r>
        <w:separator/>
      </w:r>
    </w:p>
  </w:endnote>
  <w:endnote w:type="continuationSeparator" w:id="0">
    <w:p w14:paraId="60F949D4" w14:textId="77777777" w:rsidR="00005F3D" w:rsidRDefault="00005F3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543F2" w14:textId="77777777" w:rsidR="00005F3D" w:rsidRDefault="00005F3D" w:rsidP="00590471">
      <w:r>
        <w:separator/>
      </w:r>
    </w:p>
  </w:footnote>
  <w:footnote w:type="continuationSeparator" w:id="0">
    <w:p w14:paraId="266FD382" w14:textId="77777777" w:rsidR="00005F3D" w:rsidRDefault="00005F3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251FD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A12C6CF" wp14:editId="3D61F859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C9FE1D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1701C"/>
    <w:multiLevelType w:val="hybridMultilevel"/>
    <w:tmpl w:val="F808E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C3AFF"/>
    <w:multiLevelType w:val="hybridMultilevel"/>
    <w:tmpl w:val="31AC0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473B4"/>
    <w:multiLevelType w:val="hybridMultilevel"/>
    <w:tmpl w:val="3FAC15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5783575">
    <w:abstractNumId w:val="1"/>
  </w:num>
  <w:num w:numId="2" w16cid:durableId="466973934">
    <w:abstractNumId w:val="2"/>
  </w:num>
  <w:num w:numId="3" w16cid:durableId="1946963923">
    <w:abstractNumId w:val="0"/>
  </w:num>
  <w:num w:numId="4" w16cid:durableId="960501587">
    <w:abstractNumId w:val="4"/>
  </w:num>
  <w:num w:numId="5" w16cid:durableId="662666661">
    <w:abstractNumId w:val="3"/>
  </w:num>
  <w:num w:numId="6" w16cid:durableId="5365524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74E"/>
    <w:rsid w:val="00005F3D"/>
    <w:rsid w:val="00060042"/>
    <w:rsid w:val="0008685D"/>
    <w:rsid w:val="00090860"/>
    <w:rsid w:val="00112FD7"/>
    <w:rsid w:val="00130864"/>
    <w:rsid w:val="00142549"/>
    <w:rsid w:val="00150ABD"/>
    <w:rsid w:val="00167BCE"/>
    <w:rsid w:val="00177EB5"/>
    <w:rsid w:val="001946FC"/>
    <w:rsid w:val="001D3F93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2ECB"/>
    <w:rsid w:val="0044676A"/>
    <w:rsid w:val="004C5776"/>
    <w:rsid w:val="004E158A"/>
    <w:rsid w:val="00565C77"/>
    <w:rsid w:val="0056708E"/>
    <w:rsid w:val="005801E5"/>
    <w:rsid w:val="00590471"/>
    <w:rsid w:val="005D01FA"/>
    <w:rsid w:val="005E287D"/>
    <w:rsid w:val="00653E17"/>
    <w:rsid w:val="006A08E8"/>
    <w:rsid w:val="006D79A8"/>
    <w:rsid w:val="0070454B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70F86"/>
    <w:rsid w:val="008A1E6E"/>
    <w:rsid w:val="008B056A"/>
    <w:rsid w:val="008C024F"/>
    <w:rsid w:val="008C2CFC"/>
    <w:rsid w:val="008C67F9"/>
    <w:rsid w:val="008D2A91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D3CED"/>
    <w:rsid w:val="00B25F48"/>
    <w:rsid w:val="00B4158A"/>
    <w:rsid w:val="00B6466C"/>
    <w:rsid w:val="00BB1B5D"/>
    <w:rsid w:val="00BC22C7"/>
    <w:rsid w:val="00BD195A"/>
    <w:rsid w:val="00C07240"/>
    <w:rsid w:val="00C14078"/>
    <w:rsid w:val="00C15EEA"/>
    <w:rsid w:val="00C40BF0"/>
    <w:rsid w:val="00CC2CAA"/>
    <w:rsid w:val="00CC4D0E"/>
    <w:rsid w:val="00CE1E3D"/>
    <w:rsid w:val="00D053FA"/>
    <w:rsid w:val="00D6053F"/>
    <w:rsid w:val="00D7074E"/>
    <w:rsid w:val="00DC3F0A"/>
    <w:rsid w:val="00E16116"/>
    <w:rsid w:val="00E26AED"/>
    <w:rsid w:val="00E73AB8"/>
    <w:rsid w:val="00E90A60"/>
    <w:rsid w:val="00ED47F7"/>
    <w:rsid w:val="00EE566C"/>
    <w:rsid w:val="00EE7E09"/>
    <w:rsid w:val="00EF7A50"/>
    <w:rsid w:val="00F0223C"/>
    <w:rsid w:val="00F3235D"/>
    <w:rsid w:val="00F32393"/>
    <w:rsid w:val="00F71A58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7CA068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spellchecker-word-highlight">
    <w:name w:val="spellchecker-word-highlight"/>
    <w:basedOn w:val="DefaultParagraphFont"/>
    <w:rsid w:val="00E16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hil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B94ED403B74D38A1397951CD25F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4714B-B584-458D-81D7-37CEA3D36721}"/>
      </w:docPartPr>
      <w:docPartBody>
        <w:p w:rsidR="00A66591" w:rsidRDefault="00211661">
          <w:pPr>
            <w:pStyle w:val="6FB94ED403B74D38A1397951CD25F250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661"/>
    <w:rsid w:val="00211661"/>
    <w:rsid w:val="00A66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B94ED403B74D38A1397951CD25F250">
    <w:name w:val="6FB94ED403B74D38A1397951CD25F25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212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2022-06-18T07:27:00Z</dcterms:created>
  <dcterms:modified xsi:type="dcterms:W3CDTF">2022-07-05T10:12:00Z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